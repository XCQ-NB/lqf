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D9AA" w14:textId="77777777" w:rsidR="00D84311" w:rsidRDefault="00000000">
      <w:pPr>
        <w:pStyle w:val="2"/>
        <w:spacing w:before="120" w:after="120" w:line="240" w:lineRule="auto"/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施工日志</w:t>
      </w:r>
    </w:p>
    <w:p w14:paraId="4FC512DE" w14:textId="77777777" w:rsidR="00D84311" w:rsidRDefault="00000000">
      <w:pPr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hint="eastAsia"/>
          <w:sz w:val="18"/>
          <w:szCs w:val="18"/>
        </w:rPr>
        <w:t>序号</w:t>
      </w:r>
      <w:r>
        <w:rPr>
          <w:rFonts w:hint="eastAsia"/>
          <w:sz w:val="18"/>
          <w:szCs w:val="18"/>
        </w:rPr>
        <w:t xml:space="preserve">  D</w:t>
      </w:r>
      <w:r>
        <w:rPr>
          <w:rFonts w:asciiTheme="minorEastAsia" w:eastAsiaTheme="minorEastAsia" w:hAnsiTheme="minorEastAsia" w:hint="eastAsia"/>
          <w:sz w:val="18"/>
          <w:szCs w:val="18"/>
        </w:rPr>
        <w:t>02</w:t>
      </w:r>
      <w:r>
        <w:rPr>
          <w:rFonts w:hint="eastAsia"/>
          <w:sz w:val="18"/>
          <w:szCs w:val="18"/>
        </w:rPr>
        <w:t xml:space="preserve">                                    </w:t>
      </w:r>
      <w:r>
        <w:rPr>
          <w:rFonts w:hint="eastAsia"/>
          <w:sz w:val="18"/>
          <w:szCs w:val="18"/>
        </w:rPr>
        <w:t>文档编号：</w:t>
      </w:r>
      <w:r>
        <w:rPr>
          <w:rFonts w:hint="eastAsia"/>
          <w:sz w:val="18"/>
          <w:szCs w:val="18"/>
        </w:rPr>
        <w:t>NCLGXGJWLSNSZHYYPTSM</w:t>
      </w:r>
      <w:r>
        <w:rPr>
          <w:rFonts w:asciiTheme="minorEastAsia" w:eastAsiaTheme="minorEastAsia" w:hAnsiTheme="minorEastAsia" w:hint="eastAsia"/>
          <w:sz w:val="18"/>
          <w:szCs w:val="18"/>
        </w:rPr>
        <w:t>-SDYD-002</w:t>
      </w:r>
    </w:p>
    <w:tbl>
      <w:tblPr>
        <w:tblW w:w="9072" w:type="dxa"/>
        <w:jc w:val="center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8"/>
        <w:gridCol w:w="7"/>
        <w:gridCol w:w="3217"/>
        <w:gridCol w:w="1084"/>
        <w:gridCol w:w="1068"/>
        <w:gridCol w:w="2608"/>
      </w:tblGrid>
      <w:tr w:rsidR="00D84311" w14:paraId="5266B3C9" w14:textId="77777777">
        <w:trPr>
          <w:trHeight w:val="450"/>
          <w:jc w:val="center"/>
        </w:trPr>
        <w:tc>
          <w:tcPr>
            <w:tcW w:w="1088" w:type="dxa"/>
          </w:tcPr>
          <w:p w14:paraId="5671ACC2" w14:textId="77777777" w:rsidR="00D84311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工程名称</w:t>
            </w:r>
          </w:p>
        </w:tc>
        <w:tc>
          <w:tcPr>
            <w:tcW w:w="7984" w:type="dxa"/>
            <w:gridSpan w:val="5"/>
          </w:tcPr>
          <w:p w14:paraId="61FD6DB5" w14:textId="77777777" w:rsidR="00D84311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南昌陆港型国家物流枢纽数字化运营平台项目</w:t>
            </w:r>
          </w:p>
        </w:tc>
      </w:tr>
      <w:tr w:rsidR="00D84311" w14:paraId="3D0BA265" w14:textId="77777777">
        <w:trPr>
          <w:trHeight w:val="510"/>
          <w:jc w:val="center"/>
        </w:trPr>
        <w:tc>
          <w:tcPr>
            <w:tcW w:w="1088" w:type="dxa"/>
          </w:tcPr>
          <w:p w14:paraId="490C0999" w14:textId="77777777" w:rsidR="00D84311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建设单位</w:t>
            </w:r>
          </w:p>
        </w:tc>
        <w:tc>
          <w:tcPr>
            <w:tcW w:w="7984" w:type="dxa"/>
            <w:gridSpan w:val="5"/>
          </w:tcPr>
          <w:p w14:paraId="6DD91BC7" w14:textId="77777777" w:rsidR="00D84311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山东邮电工程有限公司</w:t>
            </w:r>
          </w:p>
        </w:tc>
      </w:tr>
      <w:tr w:rsidR="00D84311" w14:paraId="5DEA2E1F" w14:textId="77777777">
        <w:trPr>
          <w:trHeight w:val="510"/>
          <w:jc w:val="center"/>
        </w:trPr>
        <w:tc>
          <w:tcPr>
            <w:tcW w:w="1088" w:type="dxa"/>
          </w:tcPr>
          <w:p w14:paraId="0261D556" w14:textId="77777777" w:rsidR="00D84311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监理单位</w:t>
            </w:r>
          </w:p>
        </w:tc>
        <w:tc>
          <w:tcPr>
            <w:tcW w:w="3224" w:type="dxa"/>
            <w:gridSpan w:val="2"/>
            <w:tcBorders>
              <w:right w:val="single" w:sz="4" w:space="0" w:color="auto"/>
            </w:tcBorders>
          </w:tcPr>
          <w:p w14:paraId="7E41F325" w14:textId="77777777" w:rsidR="00D84311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江西诚派科技有限公司</w:t>
            </w:r>
          </w:p>
        </w:tc>
        <w:tc>
          <w:tcPr>
            <w:tcW w:w="1084" w:type="dxa"/>
            <w:tcBorders>
              <w:left w:val="single" w:sz="4" w:space="0" w:color="auto"/>
              <w:right w:val="single" w:sz="4" w:space="0" w:color="auto"/>
            </w:tcBorders>
          </w:tcPr>
          <w:p w14:paraId="4319C768" w14:textId="77777777" w:rsidR="00D84311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承建单位</w:t>
            </w:r>
          </w:p>
        </w:tc>
        <w:tc>
          <w:tcPr>
            <w:tcW w:w="3676" w:type="dxa"/>
            <w:gridSpan w:val="2"/>
            <w:tcBorders>
              <w:left w:val="single" w:sz="4" w:space="0" w:color="auto"/>
            </w:tcBorders>
          </w:tcPr>
          <w:p w14:paraId="4F03C004" w14:textId="77777777" w:rsidR="00D84311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江西联通信息产业有限公司</w:t>
            </w:r>
          </w:p>
        </w:tc>
      </w:tr>
      <w:tr w:rsidR="00D84311" w14:paraId="31455CC4" w14:textId="77777777">
        <w:trPr>
          <w:trHeight w:val="510"/>
          <w:jc w:val="center"/>
        </w:trPr>
        <w:tc>
          <w:tcPr>
            <w:tcW w:w="1088" w:type="dxa"/>
          </w:tcPr>
          <w:p w14:paraId="7BF83ED7" w14:textId="77777777" w:rsidR="00D84311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记录日期</w:t>
            </w:r>
          </w:p>
        </w:tc>
        <w:tc>
          <w:tcPr>
            <w:tcW w:w="3224" w:type="dxa"/>
            <w:gridSpan w:val="2"/>
            <w:tcBorders>
              <w:right w:val="single" w:sz="4" w:space="0" w:color="auto"/>
            </w:tcBorders>
          </w:tcPr>
          <w:p w14:paraId="7D8FA74D" w14:textId="285BE400" w:rsidR="00D84311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2026-3-2</w:t>
            </w:r>
            <w:r w:rsidR="00667A92">
              <w:rPr>
                <w:rFonts w:ascii="宋体" w:hAnsi="宋体" w:hint="eastAsia"/>
              </w:rPr>
              <w:t>9</w:t>
            </w:r>
          </w:p>
        </w:tc>
        <w:tc>
          <w:tcPr>
            <w:tcW w:w="215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B123614" w14:textId="77777777" w:rsidR="00D84311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现场人员：</w:t>
            </w:r>
          </w:p>
        </w:tc>
        <w:tc>
          <w:tcPr>
            <w:tcW w:w="2608" w:type="dxa"/>
            <w:tcBorders>
              <w:left w:val="single" w:sz="4" w:space="0" w:color="auto"/>
            </w:tcBorders>
          </w:tcPr>
          <w:p w14:paraId="54B14F8B" w14:textId="01379545" w:rsidR="00D84311" w:rsidRDefault="00BB582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李鑫冲</w:t>
            </w:r>
          </w:p>
        </w:tc>
      </w:tr>
      <w:tr w:rsidR="00D84311" w14:paraId="158F0E67" w14:textId="77777777">
        <w:trPr>
          <w:trHeight w:val="2278"/>
          <w:jc w:val="center"/>
        </w:trPr>
        <w:tc>
          <w:tcPr>
            <w:tcW w:w="109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D0499CD" w14:textId="77777777" w:rsidR="00D84311" w:rsidRDefault="00000000">
            <w:pPr>
              <w:spacing w:line="30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工 作</w:t>
            </w:r>
          </w:p>
          <w:p w14:paraId="448D3C11" w14:textId="77777777" w:rsidR="00D84311" w:rsidRDefault="00000000">
            <w:pPr>
              <w:spacing w:line="30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情 况</w:t>
            </w:r>
          </w:p>
        </w:tc>
        <w:tc>
          <w:tcPr>
            <w:tcW w:w="7977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72F6D090" w14:textId="01AC20C6" w:rsidR="00D84311" w:rsidRPr="00BB582A" w:rsidRDefault="00BB582A" w:rsidP="00BB582A">
            <w:pPr>
              <w:pStyle w:val="ac"/>
              <w:numPr>
                <w:ilvl w:val="0"/>
                <w:numId w:val="3"/>
              </w:numPr>
              <w:tabs>
                <w:tab w:val="left" w:pos="4863"/>
              </w:tabs>
              <w:ind w:firstLineChars="0"/>
              <w:rPr>
                <w:rFonts w:ascii="宋体" w:hAnsi="宋体" w:hint="eastAsia"/>
                <w:sz w:val="24"/>
              </w:rPr>
            </w:pPr>
            <w:r w:rsidRPr="00BB582A">
              <w:rPr>
                <w:rFonts w:ascii="宋体" w:hAnsi="宋体" w:hint="eastAsia"/>
                <w:sz w:val="24"/>
              </w:rPr>
              <w:t>黛洲路聚友实业对面光缆已放完</w:t>
            </w:r>
          </w:p>
          <w:p w14:paraId="36743B05" w14:textId="77777777" w:rsidR="00BB582A" w:rsidRDefault="00BB582A" w:rsidP="00BB582A">
            <w:pPr>
              <w:pStyle w:val="ac"/>
              <w:numPr>
                <w:ilvl w:val="0"/>
                <w:numId w:val="3"/>
              </w:numPr>
              <w:tabs>
                <w:tab w:val="left" w:pos="4863"/>
              </w:tabs>
              <w:ind w:firstLineChars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泗港路桥头饭店门口光缆布放中</w:t>
            </w:r>
          </w:p>
          <w:p w14:paraId="794635E8" w14:textId="7E29F4D5" w:rsidR="00BB582A" w:rsidRPr="00BB582A" w:rsidRDefault="00BB582A" w:rsidP="00BB582A">
            <w:pPr>
              <w:pStyle w:val="ac"/>
              <w:tabs>
                <w:tab w:val="left" w:pos="4863"/>
              </w:tabs>
              <w:ind w:left="360" w:firstLineChars="0" w:firstLine="0"/>
              <w:rPr>
                <w:rFonts w:ascii="宋体" w:hAnsi="宋体" w:hint="eastAsia"/>
                <w:sz w:val="24"/>
              </w:rPr>
            </w:pPr>
          </w:p>
        </w:tc>
      </w:tr>
      <w:tr w:rsidR="00D84311" w14:paraId="45DDE168" w14:textId="77777777">
        <w:trPr>
          <w:trHeight w:val="1883"/>
          <w:jc w:val="center"/>
        </w:trPr>
        <w:tc>
          <w:tcPr>
            <w:tcW w:w="10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8487B" w14:textId="77777777" w:rsidR="00D84311" w:rsidRDefault="00000000">
            <w:pPr>
              <w:spacing w:line="30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存 在</w:t>
            </w:r>
          </w:p>
          <w:p w14:paraId="20715FF7" w14:textId="77777777" w:rsidR="00D84311" w:rsidRDefault="00000000">
            <w:pPr>
              <w:spacing w:line="30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问 题</w:t>
            </w:r>
          </w:p>
        </w:tc>
        <w:tc>
          <w:tcPr>
            <w:tcW w:w="7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96A3F" w14:textId="138BF6C0" w:rsidR="0076003D" w:rsidRDefault="0076003D">
            <w:pPr>
              <w:numPr>
                <w:ilvl w:val="0"/>
                <w:numId w:val="1"/>
              </w:numPr>
              <w:spacing w:line="300" w:lineRule="auto"/>
              <w:rPr>
                <w:rFonts w:ascii="宋体" w:hAnsi="宋体" w:hint="eastAsia"/>
                <w:sz w:val="24"/>
                <w:u w:val="single"/>
              </w:rPr>
            </w:pPr>
          </w:p>
        </w:tc>
      </w:tr>
      <w:tr w:rsidR="00D84311" w14:paraId="3FE4E2AE" w14:textId="77777777">
        <w:trPr>
          <w:trHeight w:val="1813"/>
          <w:jc w:val="center"/>
        </w:trPr>
        <w:tc>
          <w:tcPr>
            <w:tcW w:w="10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D299F" w14:textId="77777777" w:rsidR="00D84311" w:rsidRDefault="00000000">
            <w:pPr>
              <w:spacing w:line="30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解 决</w:t>
            </w:r>
          </w:p>
          <w:p w14:paraId="35D2A69C" w14:textId="77777777" w:rsidR="00D84311" w:rsidRDefault="00000000">
            <w:pPr>
              <w:spacing w:line="30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结 果</w:t>
            </w:r>
          </w:p>
        </w:tc>
        <w:tc>
          <w:tcPr>
            <w:tcW w:w="7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C18A55" w14:textId="5D3D4BA6" w:rsidR="00E84D6D" w:rsidRDefault="00E84D6D">
            <w:pPr>
              <w:spacing w:line="300" w:lineRule="auto"/>
              <w:rPr>
                <w:rFonts w:ascii="宋体" w:hAnsi="宋体" w:hint="eastAsia"/>
                <w:sz w:val="24"/>
                <w:u w:val="single"/>
              </w:rPr>
            </w:pPr>
          </w:p>
        </w:tc>
      </w:tr>
      <w:tr w:rsidR="00D84311" w14:paraId="001BEFFD" w14:textId="77777777">
        <w:trPr>
          <w:trHeight w:val="1834"/>
          <w:jc w:val="center"/>
        </w:trPr>
        <w:tc>
          <w:tcPr>
            <w:tcW w:w="907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AD8F42B" w14:textId="77777777" w:rsidR="00D84311" w:rsidRDefault="00000000">
            <w:pPr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备注：</w:t>
            </w:r>
          </w:p>
        </w:tc>
      </w:tr>
    </w:tbl>
    <w:p w14:paraId="4AD272A2" w14:textId="77777777" w:rsidR="00D84311" w:rsidRDefault="00000000">
      <w:pPr>
        <w:rPr>
          <w:rFonts w:ascii="宋体" w:hAnsi="宋体" w:hint="eastAsia"/>
          <w:color w:val="000000"/>
          <w:szCs w:val="21"/>
        </w:rPr>
      </w:pPr>
      <w:r>
        <w:rPr>
          <w:rFonts w:hint="eastAsia"/>
          <w:szCs w:val="21"/>
        </w:rPr>
        <w:t>注：此表一式三份，建设单位、监理单位、承建单位各执一份。</w:t>
      </w:r>
    </w:p>
    <w:p w14:paraId="068493C3" w14:textId="77777777" w:rsidR="00D84311" w:rsidRDefault="00D84311">
      <w:pPr>
        <w:rPr>
          <w:rFonts w:ascii="宋体" w:hAnsi="宋体" w:hint="eastAsia"/>
          <w:color w:val="000000"/>
          <w:szCs w:val="21"/>
        </w:rPr>
      </w:pPr>
    </w:p>
    <w:p w14:paraId="272558B6" w14:textId="77777777" w:rsidR="00D84311" w:rsidRDefault="00D84311">
      <w:pPr>
        <w:rPr>
          <w:rFonts w:ascii="宋体" w:hAnsi="宋体" w:hint="eastAsia"/>
          <w:color w:val="000000"/>
          <w:szCs w:val="21"/>
        </w:rPr>
      </w:pPr>
    </w:p>
    <w:p w14:paraId="5EC912C9" w14:textId="77777777" w:rsidR="00D84311" w:rsidRDefault="00D84311">
      <w:pPr>
        <w:rPr>
          <w:rFonts w:ascii="宋体" w:hAnsi="宋体" w:hint="eastAsia"/>
          <w:color w:val="000000"/>
          <w:szCs w:val="21"/>
        </w:rPr>
      </w:pPr>
    </w:p>
    <w:p w14:paraId="62E28C99" w14:textId="77777777" w:rsidR="00D84311" w:rsidRDefault="00D84311">
      <w:pPr>
        <w:rPr>
          <w:rFonts w:ascii="宋体" w:hAnsi="宋体" w:hint="eastAsia"/>
          <w:color w:val="000000"/>
          <w:szCs w:val="21"/>
        </w:rPr>
      </w:pPr>
    </w:p>
    <w:p w14:paraId="2838B2C8" w14:textId="77777777" w:rsidR="00D84311" w:rsidRDefault="00D84311">
      <w:pPr>
        <w:rPr>
          <w:rFonts w:ascii="宋体" w:hAnsi="宋体" w:hint="eastAsia"/>
          <w:color w:val="000000"/>
          <w:szCs w:val="21"/>
        </w:rPr>
      </w:pPr>
    </w:p>
    <w:p w14:paraId="222F7D66" w14:textId="77777777" w:rsidR="00D84311" w:rsidRDefault="00000000">
      <w:pPr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lastRenderedPageBreak/>
        <w:t>附件：</w:t>
      </w:r>
    </w:p>
    <w:p w14:paraId="12EA6442" w14:textId="00BE2605" w:rsidR="00D84311" w:rsidRPr="00BB582A" w:rsidRDefault="00BB582A">
      <w:pPr>
        <w:numPr>
          <w:ilvl w:val="0"/>
          <w:numId w:val="2"/>
        </w:numPr>
        <w:rPr>
          <w:rFonts w:ascii="宋体" w:hAnsi="宋体" w:hint="eastAsia"/>
          <w:color w:val="000000"/>
          <w:szCs w:val="21"/>
        </w:rPr>
      </w:pPr>
      <w:r w:rsidRPr="00BB582A">
        <w:rPr>
          <w:rFonts w:ascii="宋体" w:hAnsi="宋体" w:hint="eastAsia"/>
          <w:sz w:val="24"/>
        </w:rPr>
        <w:t>黛洲路聚友实业对面</w:t>
      </w:r>
    </w:p>
    <w:p w14:paraId="3DFF5C16" w14:textId="4131AF16" w:rsidR="00BB582A" w:rsidRDefault="00BB582A">
      <w:pPr>
        <w:numPr>
          <w:ilvl w:val="0"/>
          <w:numId w:val="2"/>
        </w:numPr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sz w:val="24"/>
        </w:rPr>
        <w:t>泗港路桥头饭店门口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02"/>
      </w:tblGrid>
      <w:tr w:rsidR="00D84311" w14:paraId="529EA483" w14:textId="77777777">
        <w:tc>
          <w:tcPr>
            <w:tcW w:w="8528" w:type="dxa"/>
          </w:tcPr>
          <w:p w14:paraId="45150647" w14:textId="179C044E" w:rsidR="00D84311" w:rsidRDefault="00BB582A">
            <w:pPr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noProof/>
                <w:color w:val="000000"/>
                <w:szCs w:val="21"/>
              </w:rPr>
              <w:drawing>
                <wp:inline distT="0" distB="0" distL="0" distR="0" wp14:anchorId="56034D91" wp14:editId="466907BB">
                  <wp:extent cx="5276850" cy="7038975"/>
                  <wp:effectExtent l="0" t="0" r="0" b="9525"/>
                  <wp:docPr id="13632275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703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4311" w14:paraId="24DC9D75" w14:textId="77777777">
        <w:tc>
          <w:tcPr>
            <w:tcW w:w="8528" w:type="dxa"/>
          </w:tcPr>
          <w:p w14:paraId="2B1A23D0" w14:textId="05037D08" w:rsidR="00D84311" w:rsidRDefault="00BB582A">
            <w:pPr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noProof/>
                <w:color w:val="000000"/>
                <w:szCs w:val="21"/>
              </w:rPr>
              <w:lastRenderedPageBreak/>
              <w:drawing>
                <wp:inline distT="0" distB="0" distL="0" distR="0" wp14:anchorId="3625D299" wp14:editId="71E056A6">
                  <wp:extent cx="5276850" cy="7038975"/>
                  <wp:effectExtent l="0" t="0" r="0" b="9525"/>
                  <wp:docPr id="422284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703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4311" w14:paraId="6A7CAFE6" w14:textId="77777777">
        <w:tc>
          <w:tcPr>
            <w:tcW w:w="8528" w:type="dxa"/>
          </w:tcPr>
          <w:p w14:paraId="3E916280" w14:textId="77777777" w:rsidR="00D84311" w:rsidRDefault="00D84311">
            <w:pPr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D84311" w14:paraId="3F3C1C65" w14:textId="77777777">
        <w:tc>
          <w:tcPr>
            <w:tcW w:w="8528" w:type="dxa"/>
          </w:tcPr>
          <w:p w14:paraId="4C74FDDE" w14:textId="77777777" w:rsidR="00D84311" w:rsidRDefault="00D84311">
            <w:pPr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01A1401" w14:textId="77777777" w:rsidR="00D84311" w:rsidRDefault="00D84311">
      <w:pPr>
        <w:rPr>
          <w:rFonts w:ascii="宋体" w:hAnsi="宋体" w:hint="eastAsia"/>
          <w:color w:val="000000"/>
          <w:szCs w:val="21"/>
        </w:rPr>
      </w:pPr>
    </w:p>
    <w:p w14:paraId="037E1E84" w14:textId="77777777" w:rsidR="00D84311" w:rsidRDefault="00D84311">
      <w:pPr>
        <w:rPr>
          <w:rFonts w:ascii="宋体" w:hAnsi="宋体" w:hint="eastAsia"/>
          <w:color w:val="000000"/>
          <w:szCs w:val="21"/>
        </w:rPr>
      </w:pPr>
    </w:p>
    <w:sectPr w:rsidR="00D84311">
      <w:headerReference w:type="default" r:id="rId10"/>
      <w:footerReference w:type="default" r:id="rId11"/>
      <w:pgSz w:w="11906" w:h="16838"/>
      <w:pgMar w:top="993" w:right="1797" w:bottom="709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E4F8A" w14:textId="77777777" w:rsidR="00C24917" w:rsidRDefault="00C24917">
      <w:pPr>
        <w:spacing w:line="240" w:lineRule="auto"/>
      </w:pPr>
      <w:r>
        <w:separator/>
      </w:r>
    </w:p>
  </w:endnote>
  <w:endnote w:type="continuationSeparator" w:id="0">
    <w:p w14:paraId="0A537464" w14:textId="77777777" w:rsidR="00C24917" w:rsidRDefault="00C249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9692B" w14:textId="77777777" w:rsidR="00D84311" w:rsidRDefault="00000000">
    <w:pPr>
      <w:pStyle w:val="a7"/>
    </w:pPr>
    <w:r>
      <w:rPr>
        <w:rFonts w:hint="eastAsia"/>
      </w:rPr>
      <w:t xml:space="preserve">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FDFAC" w14:textId="77777777" w:rsidR="00C24917" w:rsidRDefault="00C24917">
      <w:r>
        <w:separator/>
      </w:r>
    </w:p>
  </w:footnote>
  <w:footnote w:type="continuationSeparator" w:id="0">
    <w:p w14:paraId="22E54604" w14:textId="77777777" w:rsidR="00C24917" w:rsidRDefault="00C249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98C07" w14:textId="77777777" w:rsidR="00D84311" w:rsidRDefault="00D84311">
    <w:pPr>
      <w:pStyle w:val="a9"/>
      <w:jc w:val="left"/>
      <w:rPr>
        <w:rFonts w:ascii="宋体" w:hAnsi="宋体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E02"/>
    <w:multiLevelType w:val="singleLevel"/>
    <w:tmpl w:val="07AF0E0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A9DF0F0"/>
    <w:multiLevelType w:val="singleLevel"/>
    <w:tmpl w:val="2A9DF0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4B5A0EC1"/>
    <w:multiLevelType w:val="hybridMultilevel"/>
    <w:tmpl w:val="88E666C6"/>
    <w:lvl w:ilvl="0" w:tplc="E7F4FA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3987444">
    <w:abstractNumId w:val="1"/>
  </w:num>
  <w:num w:numId="2" w16cid:durableId="1882091509">
    <w:abstractNumId w:val="0"/>
  </w:num>
  <w:num w:numId="3" w16cid:durableId="116550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DC"/>
    <w:rsid w:val="000000B6"/>
    <w:rsid w:val="00001A79"/>
    <w:rsid w:val="00015CB9"/>
    <w:rsid w:val="000461C0"/>
    <w:rsid w:val="000515CD"/>
    <w:rsid w:val="00051863"/>
    <w:rsid w:val="00062DD0"/>
    <w:rsid w:val="00072B03"/>
    <w:rsid w:val="00077F65"/>
    <w:rsid w:val="00082FF0"/>
    <w:rsid w:val="00084C39"/>
    <w:rsid w:val="0009130B"/>
    <w:rsid w:val="000A5827"/>
    <w:rsid w:val="000B2885"/>
    <w:rsid w:val="000D780A"/>
    <w:rsid w:val="000E1264"/>
    <w:rsid w:val="000F5724"/>
    <w:rsid w:val="0012498E"/>
    <w:rsid w:val="00131947"/>
    <w:rsid w:val="0014399D"/>
    <w:rsid w:val="00145566"/>
    <w:rsid w:val="00147E30"/>
    <w:rsid w:val="00152B38"/>
    <w:rsid w:val="00165D08"/>
    <w:rsid w:val="00182FD7"/>
    <w:rsid w:val="00190BA2"/>
    <w:rsid w:val="001A0AC2"/>
    <w:rsid w:val="001C1453"/>
    <w:rsid w:val="001D1F92"/>
    <w:rsid w:val="001E5787"/>
    <w:rsid w:val="001E6ADF"/>
    <w:rsid w:val="001E7473"/>
    <w:rsid w:val="0020249C"/>
    <w:rsid w:val="002025DC"/>
    <w:rsid w:val="00210B38"/>
    <w:rsid w:val="00210C10"/>
    <w:rsid w:val="00220C38"/>
    <w:rsid w:val="00225234"/>
    <w:rsid w:val="00257FF1"/>
    <w:rsid w:val="00261740"/>
    <w:rsid w:val="00265B66"/>
    <w:rsid w:val="00293710"/>
    <w:rsid w:val="002A0693"/>
    <w:rsid w:val="002A3C80"/>
    <w:rsid w:val="002B47FA"/>
    <w:rsid w:val="002C0CCB"/>
    <w:rsid w:val="002C1869"/>
    <w:rsid w:val="002E1501"/>
    <w:rsid w:val="002E4B9F"/>
    <w:rsid w:val="00307E7A"/>
    <w:rsid w:val="00326DA7"/>
    <w:rsid w:val="00327540"/>
    <w:rsid w:val="00330A88"/>
    <w:rsid w:val="003342DF"/>
    <w:rsid w:val="0033562B"/>
    <w:rsid w:val="003434F6"/>
    <w:rsid w:val="003551ED"/>
    <w:rsid w:val="00375F5F"/>
    <w:rsid w:val="00396EF2"/>
    <w:rsid w:val="0039770A"/>
    <w:rsid w:val="003D1BDF"/>
    <w:rsid w:val="003D617E"/>
    <w:rsid w:val="003E1DD9"/>
    <w:rsid w:val="003E6B39"/>
    <w:rsid w:val="003F5D40"/>
    <w:rsid w:val="0041116D"/>
    <w:rsid w:val="00422B00"/>
    <w:rsid w:val="00430E67"/>
    <w:rsid w:val="00431E37"/>
    <w:rsid w:val="00437372"/>
    <w:rsid w:val="00453F7C"/>
    <w:rsid w:val="00456F9F"/>
    <w:rsid w:val="004574EA"/>
    <w:rsid w:val="004608B7"/>
    <w:rsid w:val="004615A0"/>
    <w:rsid w:val="00491218"/>
    <w:rsid w:val="004A01B5"/>
    <w:rsid w:val="004A2B5D"/>
    <w:rsid w:val="004A4617"/>
    <w:rsid w:val="004A757B"/>
    <w:rsid w:val="004D0AB6"/>
    <w:rsid w:val="004E767D"/>
    <w:rsid w:val="004F55E3"/>
    <w:rsid w:val="00502B06"/>
    <w:rsid w:val="00532D29"/>
    <w:rsid w:val="00536966"/>
    <w:rsid w:val="005502BA"/>
    <w:rsid w:val="005520C2"/>
    <w:rsid w:val="00572903"/>
    <w:rsid w:val="00595AC5"/>
    <w:rsid w:val="005A0DDF"/>
    <w:rsid w:val="005A4DF6"/>
    <w:rsid w:val="005B47D3"/>
    <w:rsid w:val="005B4FB4"/>
    <w:rsid w:val="005C4D18"/>
    <w:rsid w:val="005D7AE7"/>
    <w:rsid w:val="005F27A7"/>
    <w:rsid w:val="005F6B0F"/>
    <w:rsid w:val="006160A4"/>
    <w:rsid w:val="00643687"/>
    <w:rsid w:val="006548AC"/>
    <w:rsid w:val="00660061"/>
    <w:rsid w:val="00663C5C"/>
    <w:rsid w:val="00667A92"/>
    <w:rsid w:val="00671127"/>
    <w:rsid w:val="0068263D"/>
    <w:rsid w:val="00696A37"/>
    <w:rsid w:val="00696A57"/>
    <w:rsid w:val="006A4CAF"/>
    <w:rsid w:val="006D7329"/>
    <w:rsid w:val="006D7CE9"/>
    <w:rsid w:val="006D7FCA"/>
    <w:rsid w:val="006E3ECB"/>
    <w:rsid w:val="006E5D6F"/>
    <w:rsid w:val="007014DD"/>
    <w:rsid w:val="00701B80"/>
    <w:rsid w:val="00702242"/>
    <w:rsid w:val="00716171"/>
    <w:rsid w:val="00717702"/>
    <w:rsid w:val="007269A8"/>
    <w:rsid w:val="0075684D"/>
    <w:rsid w:val="0076003D"/>
    <w:rsid w:val="0076371C"/>
    <w:rsid w:val="007658BB"/>
    <w:rsid w:val="0076693A"/>
    <w:rsid w:val="00784188"/>
    <w:rsid w:val="007A35B1"/>
    <w:rsid w:val="007A4D23"/>
    <w:rsid w:val="007A6326"/>
    <w:rsid w:val="007B7FC9"/>
    <w:rsid w:val="007E4D96"/>
    <w:rsid w:val="007F7D3E"/>
    <w:rsid w:val="00840EA3"/>
    <w:rsid w:val="008454A0"/>
    <w:rsid w:val="008519ED"/>
    <w:rsid w:val="00851E6C"/>
    <w:rsid w:val="00865BF0"/>
    <w:rsid w:val="00877D19"/>
    <w:rsid w:val="008D06B6"/>
    <w:rsid w:val="008D0C0F"/>
    <w:rsid w:val="008E1E8F"/>
    <w:rsid w:val="00905ECF"/>
    <w:rsid w:val="009101F8"/>
    <w:rsid w:val="00923E9D"/>
    <w:rsid w:val="00924E77"/>
    <w:rsid w:val="00930E3F"/>
    <w:rsid w:val="00942199"/>
    <w:rsid w:val="00954C6A"/>
    <w:rsid w:val="00975851"/>
    <w:rsid w:val="00984856"/>
    <w:rsid w:val="009912AD"/>
    <w:rsid w:val="00993C7E"/>
    <w:rsid w:val="009A5770"/>
    <w:rsid w:val="009A6BDA"/>
    <w:rsid w:val="009A7CBD"/>
    <w:rsid w:val="009E24A0"/>
    <w:rsid w:val="009E6B5D"/>
    <w:rsid w:val="009F50ED"/>
    <w:rsid w:val="009F6102"/>
    <w:rsid w:val="00A007D5"/>
    <w:rsid w:val="00A234AB"/>
    <w:rsid w:val="00A31CEA"/>
    <w:rsid w:val="00A46137"/>
    <w:rsid w:val="00A64FD5"/>
    <w:rsid w:val="00A72A8D"/>
    <w:rsid w:val="00AA19CC"/>
    <w:rsid w:val="00AA3450"/>
    <w:rsid w:val="00AA4678"/>
    <w:rsid w:val="00AC5C49"/>
    <w:rsid w:val="00AD5B7C"/>
    <w:rsid w:val="00AE0437"/>
    <w:rsid w:val="00AE21CE"/>
    <w:rsid w:val="00AE59ED"/>
    <w:rsid w:val="00AE7EAF"/>
    <w:rsid w:val="00B04152"/>
    <w:rsid w:val="00B1104B"/>
    <w:rsid w:val="00B12AE7"/>
    <w:rsid w:val="00B23117"/>
    <w:rsid w:val="00B25992"/>
    <w:rsid w:val="00B80FBD"/>
    <w:rsid w:val="00B95BC3"/>
    <w:rsid w:val="00B96186"/>
    <w:rsid w:val="00BA79B4"/>
    <w:rsid w:val="00BB12B1"/>
    <w:rsid w:val="00BB582A"/>
    <w:rsid w:val="00BC2805"/>
    <w:rsid w:val="00BD183A"/>
    <w:rsid w:val="00BD4E3F"/>
    <w:rsid w:val="00BF19D5"/>
    <w:rsid w:val="00BF1F00"/>
    <w:rsid w:val="00BF33DB"/>
    <w:rsid w:val="00BF7DFE"/>
    <w:rsid w:val="00C107CD"/>
    <w:rsid w:val="00C14B2C"/>
    <w:rsid w:val="00C14F7E"/>
    <w:rsid w:val="00C24917"/>
    <w:rsid w:val="00C43655"/>
    <w:rsid w:val="00C52BF8"/>
    <w:rsid w:val="00C605FD"/>
    <w:rsid w:val="00C628A2"/>
    <w:rsid w:val="00C653C0"/>
    <w:rsid w:val="00C70834"/>
    <w:rsid w:val="00C85EC6"/>
    <w:rsid w:val="00C9372A"/>
    <w:rsid w:val="00CA6EFE"/>
    <w:rsid w:val="00CB5428"/>
    <w:rsid w:val="00CC76A3"/>
    <w:rsid w:val="00CD728B"/>
    <w:rsid w:val="00CE03D4"/>
    <w:rsid w:val="00CF6C2B"/>
    <w:rsid w:val="00D124C8"/>
    <w:rsid w:val="00D41FDA"/>
    <w:rsid w:val="00D44908"/>
    <w:rsid w:val="00D4573E"/>
    <w:rsid w:val="00D51555"/>
    <w:rsid w:val="00D53943"/>
    <w:rsid w:val="00D53FAC"/>
    <w:rsid w:val="00D53FE0"/>
    <w:rsid w:val="00D70E4F"/>
    <w:rsid w:val="00D73D6B"/>
    <w:rsid w:val="00D816C4"/>
    <w:rsid w:val="00D84311"/>
    <w:rsid w:val="00D9141A"/>
    <w:rsid w:val="00D95F08"/>
    <w:rsid w:val="00DA3486"/>
    <w:rsid w:val="00DA3CA7"/>
    <w:rsid w:val="00DA6DC0"/>
    <w:rsid w:val="00DA79BC"/>
    <w:rsid w:val="00DC021C"/>
    <w:rsid w:val="00DC224F"/>
    <w:rsid w:val="00DD3281"/>
    <w:rsid w:val="00DF1070"/>
    <w:rsid w:val="00DF1B73"/>
    <w:rsid w:val="00DF46F0"/>
    <w:rsid w:val="00E0687E"/>
    <w:rsid w:val="00E112DD"/>
    <w:rsid w:val="00E460E8"/>
    <w:rsid w:val="00E56431"/>
    <w:rsid w:val="00E80F51"/>
    <w:rsid w:val="00E84D6D"/>
    <w:rsid w:val="00EB4EDE"/>
    <w:rsid w:val="00ED4E86"/>
    <w:rsid w:val="00EE1E12"/>
    <w:rsid w:val="00EE5674"/>
    <w:rsid w:val="00EE56E1"/>
    <w:rsid w:val="00EE56E5"/>
    <w:rsid w:val="00F01666"/>
    <w:rsid w:val="00F111DA"/>
    <w:rsid w:val="00F14806"/>
    <w:rsid w:val="00F31872"/>
    <w:rsid w:val="00F35EE4"/>
    <w:rsid w:val="00F47EA7"/>
    <w:rsid w:val="00F544CD"/>
    <w:rsid w:val="00F64F26"/>
    <w:rsid w:val="00F821F3"/>
    <w:rsid w:val="00F95D14"/>
    <w:rsid w:val="00FA1CBB"/>
    <w:rsid w:val="00FB228B"/>
    <w:rsid w:val="00FB6AEB"/>
    <w:rsid w:val="00FD04A9"/>
    <w:rsid w:val="01101675"/>
    <w:rsid w:val="02963DFC"/>
    <w:rsid w:val="03227244"/>
    <w:rsid w:val="03C9092D"/>
    <w:rsid w:val="042C4A18"/>
    <w:rsid w:val="04F930B9"/>
    <w:rsid w:val="06D53145"/>
    <w:rsid w:val="07F01924"/>
    <w:rsid w:val="092D370C"/>
    <w:rsid w:val="099B68C7"/>
    <w:rsid w:val="099D2DFE"/>
    <w:rsid w:val="09AD2157"/>
    <w:rsid w:val="0B2E1EE3"/>
    <w:rsid w:val="0D166265"/>
    <w:rsid w:val="0DC161D1"/>
    <w:rsid w:val="0E2F75DE"/>
    <w:rsid w:val="0E741495"/>
    <w:rsid w:val="0F5D63CD"/>
    <w:rsid w:val="10794994"/>
    <w:rsid w:val="107E2A9F"/>
    <w:rsid w:val="10D80401"/>
    <w:rsid w:val="12174F59"/>
    <w:rsid w:val="12E3308D"/>
    <w:rsid w:val="12FB3F33"/>
    <w:rsid w:val="1319260B"/>
    <w:rsid w:val="1347361C"/>
    <w:rsid w:val="13B35FF1"/>
    <w:rsid w:val="14092680"/>
    <w:rsid w:val="14AA20B4"/>
    <w:rsid w:val="154020D1"/>
    <w:rsid w:val="15853F88"/>
    <w:rsid w:val="15863D5C"/>
    <w:rsid w:val="1682657E"/>
    <w:rsid w:val="1768590F"/>
    <w:rsid w:val="18CA490B"/>
    <w:rsid w:val="19877C83"/>
    <w:rsid w:val="199E386A"/>
    <w:rsid w:val="19BC5955"/>
    <w:rsid w:val="19E67CB1"/>
    <w:rsid w:val="1A1D0C33"/>
    <w:rsid w:val="1AF75928"/>
    <w:rsid w:val="1B245FF1"/>
    <w:rsid w:val="1BA45719"/>
    <w:rsid w:val="1D100F23"/>
    <w:rsid w:val="1DD106B2"/>
    <w:rsid w:val="1E8F7C25"/>
    <w:rsid w:val="217318DF"/>
    <w:rsid w:val="21A1039B"/>
    <w:rsid w:val="223E5BEA"/>
    <w:rsid w:val="233F63AC"/>
    <w:rsid w:val="237038B3"/>
    <w:rsid w:val="242A6AAE"/>
    <w:rsid w:val="24317C49"/>
    <w:rsid w:val="24F15196"/>
    <w:rsid w:val="258F710F"/>
    <w:rsid w:val="26A56238"/>
    <w:rsid w:val="26E1123A"/>
    <w:rsid w:val="26E31456"/>
    <w:rsid w:val="27247AA4"/>
    <w:rsid w:val="288A40FE"/>
    <w:rsid w:val="29107699"/>
    <w:rsid w:val="29E7300B"/>
    <w:rsid w:val="2A067935"/>
    <w:rsid w:val="2B507201"/>
    <w:rsid w:val="2B801021"/>
    <w:rsid w:val="2BDC5B80"/>
    <w:rsid w:val="2CF102E7"/>
    <w:rsid w:val="302E3742"/>
    <w:rsid w:val="309B06AC"/>
    <w:rsid w:val="31181EFC"/>
    <w:rsid w:val="31837ABD"/>
    <w:rsid w:val="32087D3B"/>
    <w:rsid w:val="333F17C2"/>
    <w:rsid w:val="338F139B"/>
    <w:rsid w:val="33A8380B"/>
    <w:rsid w:val="34607C42"/>
    <w:rsid w:val="346516FC"/>
    <w:rsid w:val="35D73F34"/>
    <w:rsid w:val="35FE7713"/>
    <w:rsid w:val="36783969"/>
    <w:rsid w:val="37C91FA2"/>
    <w:rsid w:val="37E33A13"/>
    <w:rsid w:val="382A0C93"/>
    <w:rsid w:val="38397128"/>
    <w:rsid w:val="38F65019"/>
    <w:rsid w:val="39137979"/>
    <w:rsid w:val="3B0D0FD0"/>
    <w:rsid w:val="3B6E0E96"/>
    <w:rsid w:val="3B8529A8"/>
    <w:rsid w:val="3C616C4D"/>
    <w:rsid w:val="3DFE72F5"/>
    <w:rsid w:val="3EE6168C"/>
    <w:rsid w:val="3F7C7809"/>
    <w:rsid w:val="41965DBE"/>
    <w:rsid w:val="41A73354"/>
    <w:rsid w:val="42114C71"/>
    <w:rsid w:val="42B95BE5"/>
    <w:rsid w:val="44466E54"/>
    <w:rsid w:val="465B7E10"/>
    <w:rsid w:val="47846A57"/>
    <w:rsid w:val="47862D65"/>
    <w:rsid w:val="47A04ACD"/>
    <w:rsid w:val="48CB5B7A"/>
    <w:rsid w:val="496D6C31"/>
    <w:rsid w:val="4A3239D7"/>
    <w:rsid w:val="4B5F3E71"/>
    <w:rsid w:val="4B7241A4"/>
    <w:rsid w:val="4D8D78A2"/>
    <w:rsid w:val="4E834801"/>
    <w:rsid w:val="51597A9B"/>
    <w:rsid w:val="51B15B29"/>
    <w:rsid w:val="544B21FD"/>
    <w:rsid w:val="547200D6"/>
    <w:rsid w:val="548F1FBB"/>
    <w:rsid w:val="549239F0"/>
    <w:rsid w:val="54C2149E"/>
    <w:rsid w:val="54FF66BC"/>
    <w:rsid w:val="560D4C7C"/>
    <w:rsid w:val="573B036F"/>
    <w:rsid w:val="58AF6DD5"/>
    <w:rsid w:val="595079D6"/>
    <w:rsid w:val="5966510F"/>
    <w:rsid w:val="5AB2685F"/>
    <w:rsid w:val="5C2D3FFE"/>
    <w:rsid w:val="5C8E3E1E"/>
    <w:rsid w:val="5D0905C7"/>
    <w:rsid w:val="5D447851"/>
    <w:rsid w:val="5DEF5A0F"/>
    <w:rsid w:val="5EAA6BCF"/>
    <w:rsid w:val="5EFC2613"/>
    <w:rsid w:val="61B41449"/>
    <w:rsid w:val="61D07906"/>
    <w:rsid w:val="624502F4"/>
    <w:rsid w:val="630162B5"/>
    <w:rsid w:val="64B47494"/>
    <w:rsid w:val="66524D8D"/>
    <w:rsid w:val="668D2E4E"/>
    <w:rsid w:val="67A55390"/>
    <w:rsid w:val="67D0240D"/>
    <w:rsid w:val="68541290"/>
    <w:rsid w:val="685427BA"/>
    <w:rsid w:val="6A2B7DCF"/>
    <w:rsid w:val="6A2F07F1"/>
    <w:rsid w:val="6A794FDE"/>
    <w:rsid w:val="6A8B6AC0"/>
    <w:rsid w:val="6B915253"/>
    <w:rsid w:val="6E600188"/>
    <w:rsid w:val="6F6B5112"/>
    <w:rsid w:val="70D32F6E"/>
    <w:rsid w:val="710E3FA6"/>
    <w:rsid w:val="71C158DD"/>
    <w:rsid w:val="71ED1C76"/>
    <w:rsid w:val="722515A8"/>
    <w:rsid w:val="72D27981"/>
    <w:rsid w:val="73E47BB2"/>
    <w:rsid w:val="75750A98"/>
    <w:rsid w:val="762F6473"/>
    <w:rsid w:val="778C1050"/>
    <w:rsid w:val="779D6084"/>
    <w:rsid w:val="77B5517C"/>
    <w:rsid w:val="78966805"/>
    <w:rsid w:val="79200D1B"/>
    <w:rsid w:val="794E1AF2"/>
    <w:rsid w:val="79CE0777"/>
    <w:rsid w:val="7A401675"/>
    <w:rsid w:val="7A495117"/>
    <w:rsid w:val="7A9131A4"/>
    <w:rsid w:val="7BC40083"/>
    <w:rsid w:val="7CD75B94"/>
    <w:rsid w:val="7D162B61"/>
    <w:rsid w:val="7DA943E7"/>
    <w:rsid w:val="7DDC65DB"/>
    <w:rsid w:val="7E123328"/>
    <w:rsid w:val="7E2D63B4"/>
    <w:rsid w:val="7F0709B3"/>
    <w:rsid w:val="7FBA3C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3FD8C7"/>
  <w15:docId w15:val="{868B2FB4-08A2-4135-BFAD-C53AFF3E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Body Text Indent"/>
    <w:basedOn w:val="a"/>
    <w:semiHidden/>
    <w:qFormat/>
    <w:pPr>
      <w:ind w:firstLineChars="200" w:firstLine="560"/>
    </w:pPr>
    <w:rPr>
      <w:sz w:val="28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Title"/>
    <w:basedOn w:val="a"/>
    <w:qFormat/>
    <w:pPr>
      <w:spacing w:before="240" w:after="60"/>
      <w:jc w:val="right"/>
      <w:outlineLvl w:val="0"/>
    </w:pPr>
    <w:rPr>
      <w:bCs/>
      <w:sz w:val="28"/>
      <w:szCs w:val="32"/>
    </w:rPr>
  </w:style>
  <w:style w:type="table" w:styleId="ab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脚 字符"/>
    <w:link w:val="a7"/>
    <w:uiPriority w:val="99"/>
    <w:qFormat/>
    <w:rPr>
      <w:kern w:val="2"/>
      <w:sz w:val="18"/>
      <w:szCs w:val="18"/>
    </w:rPr>
  </w:style>
  <w:style w:type="character" w:customStyle="1" w:styleId="a6">
    <w:name w:val="批注框文本 字符"/>
    <w:link w:val="a5"/>
    <w:uiPriority w:val="99"/>
    <w:semiHidden/>
    <w:qFormat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libri Light" w:hAnsi="Calibri Light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ZhuLei\&#30417;&#29702;\&#25991;&#26723;\&#34920;&#24335;\&#25991;&#26723;&#34920;&#24335;&#27169;&#26495;v2.0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7E4BD6-EFD1-4FEC-961A-43F5BE707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文档表式模板v2.0</Template>
  <TotalTime>5</TotalTime>
  <Pages>3</Pages>
  <Words>48</Words>
  <Characters>275</Characters>
  <Application>Microsoft Office Word</Application>
  <DocSecurity>0</DocSecurity>
  <Lines>2</Lines>
  <Paragraphs>1</Paragraphs>
  <ScaleCrop>false</ScaleCrop>
  <Company>中关村百校信息园有限公司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监理表式</dc:title>
  <dc:creator>Zhulei</dc:creator>
  <cp:lastModifiedBy>Administrator</cp:lastModifiedBy>
  <cp:revision>3</cp:revision>
  <cp:lastPrinted>2005-12-12T08:08:00Z</cp:lastPrinted>
  <dcterms:created xsi:type="dcterms:W3CDTF">2026-03-29T12:58:00Z</dcterms:created>
  <dcterms:modified xsi:type="dcterms:W3CDTF">2026-03-29T12:59:00Z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187D8D1ABA904372BB04ED8D0F832EFD_13</vt:lpwstr>
  </property>
  <property fmtid="{D5CDD505-2E9C-101B-9397-08002B2CF9AE}" pid="4" name="KSOTemplateDocerSaveRecord">
    <vt:lpwstr>eyJoZGlkIjoiYWJmNTAxYTA0NTllZTU0OWY5NWY0MWNlMzBjNGU2OTYiLCJ1c2VySWQiOiIzOTk0NzI2NDEifQ==</vt:lpwstr>
  </property>
</Properties>
</file>